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CA520" w14:textId="6DDC81F5" w:rsidR="00984C0B" w:rsidRDefault="006C3133" w:rsidP="00984C0B">
      <w:pPr>
        <w:spacing w:line="240" w:lineRule="auto"/>
        <w:ind w:firstLine="0"/>
        <w:jc w:val="center"/>
        <w:rPr>
          <w:sz w:val="40"/>
        </w:rPr>
      </w:pPr>
      <w:r>
        <w:rPr>
          <w:rFonts w:hint="eastAsia" w:ascii="DFKai-SB" w:hAnsi="DFKai-SB"/>
          <w:sz w:val="40"/>
        </w:rPr>
        <w:t>前沿科技股份有限公司</w:t>
      </w:r>
    </w:p>
    <w:p w14:paraId="2F199815" w14:textId="20FDCBDE" w:rsidR="00B0349D" w:rsidRDefault="00F25628" w:rsidP="00984C0B">
      <w:pPr>
        <w:spacing w:line="240" w:lineRule="auto"/>
        <w:ind w:firstLine="0"/>
        <w:jc w:val="center"/>
        <w:rPr>
          <w:sz w:val="40"/>
        </w:rPr>
      </w:pPr>
      <w:r w:rsidRPr="00AA7EE7">
        <w:rPr>
          <w:sz w:val="40"/>
        </w:rPr>
        <w:t>存取</w:t>
      </w:r>
      <w:r w:rsidR="00B17511" w:rsidRPr="00AA7EE7">
        <w:rPr>
          <w:sz w:val="40"/>
        </w:rPr>
        <w:t>權限審查表</w:t>
      </w:r>
    </w:p>
    <w:p w14:paraId="7F6CD0A7" w14:textId="321CDD51" w:rsidR="00813E53" w:rsidRPr="00813E53" w:rsidRDefault="00813E53" w:rsidP="00813E53">
      <w:pPr>
        <w:spacing w:afterLines="50" w:after="180"/>
        <w:ind w:firstLine="0"/>
        <w:rPr>
          <w:b/>
          <w:bCs/>
          <w:sz w:val="36"/>
          <w:szCs w:val="36"/>
        </w:rPr>
      </w:pPr>
      <w:bookmarkStart w:id="0" w:name="OLE_LINK1"/>
      <w:r w:rsidRPr="00BE2CDB">
        <w:rPr>
          <w:rFonts w:hint="eastAsia"/>
          <w:sz w:val="22"/>
          <w:szCs w:val="20"/>
        </w:rPr>
        <w:t>紀錄編號：</w:t>
      </w:r>
      <w:r w:rsidRPr="00BE2CDB">
        <w:rPr>
          <w:sz w:val="22"/>
          <w:szCs w:val="20"/>
        </w:rPr>
        <w:t>_______</w:t>
      </w:r>
      <w:r>
        <w:rPr>
          <w:rFonts w:hint="eastAsia"/>
          <w:sz w:val="22"/>
          <w:szCs w:val="20"/>
        </w:rPr>
        <w:t>____</w:t>
      </w:r>
      <w:r w:rsidRPr="00BE2CDB">
        <w:rPr>
          <w:rFonts w:hint="eastAsia"/>
          <w:sz w:val="22"/>
          <w:szCs w:val="20"/>
        </w:rPr>
        <w:t>________</w:t>
      </w:r>
      <w:r w:rsidRPr="00BE2CDB">
        <w:rPr>
          <w:rFonts w:hint="eastAsia"/>
          <w:color w:val="7F7F7F"/>
          <w:sz w:val="22"/>
          <w:szCs w:val="20"/>
        </w:rPr>
        <w:t>（範例）</w:t>
      </w:r>
      <w:r w:rsidRPr="00BE2CDB">
        <w:rPr>
          <w:color w:val="7F7F7F"/>
          <w:sz w:val="22"/>
          <w:szCs w:val="20"/>
        </w:rPr>
        <w:t>ISMS-</w:t>
      </w:r>
      <w:r w:rsidRPr="00BE2CDB">
        <w:rPr>
          <w:rFonts w:hint="eastAsia"/>
          <w:color w:val="7F7F7F"/>
          <w:sz w:val="22"/>
          <w:szCs w:val="20"/>
        </w:rPr>
        <w:t>民國年</w:t>
      </w:r>
      <w:r w:rsidRPr="00BE2CDB">
        <w:rPr>
          <w:color w:val="7F7F7F"/>
          <w:sz w:val="22"/>
          <w:szCs w:val="20"/>
        </w:rPr>
        <w:t>-</w:t>
      </w:r>
      <w:r w:rsidRPr="00BE2CDB">
        <w:rPr>
          <w:rFonts w:hint="eastAsia"/>
          <w:color w:val="7F7F7F"/>
          <w:sz w:val="22"/>
          <w:szCs w:val="20"/>
        </w:rPr>
        <w:t>月份</w:t>
      </w:r>
      <w:r w:rsidRPr="00BE2CDB">
        <w:rPr>
          <w:color w:val="7F7F7F"/>
          <w:sz w:val="22"/>
          <w:szCs w:val="20"/>
        </w:rPr>
        <w:t>-</w:t>
      </w:r>
      <w:r w:rsidRPr="00BE2CDB">
        <w:rPr>
          <w:rFonts w:hint="eastAsia"/>
          <w:color w:val="7F7F7F"/>
          <w:sz w:val="22"/>
          <w:szCs w:val="20"/>
        </w:rPr>
        <w:t>流水號（</w:t>
      </w:r>
      <w:r w:rsidRPr="00BE2CDB">
        <w:rPr>
          <w:color w:val="7F7F7F"/>
          <w:sz w:val="22"/>
          <w:szCs w:val="20"/>
        </w:rPr>
        <w:t>3</w:t>
      </w:r>
      <w:r w:rsidRPr="00BE2CDB">
        <w:rPr>
          <w:rFonts w:hint="eastAsia"/>
          <w:color w:val="7F7F7F"/>
          <w:sz w:val="22"/>
          <w:szCs w:val="20"/>
        </w:rPr>
        <w:t>碼）</w:t>
      </w:r>
      <w:bookmarkEnd w:id="0"/>
    </w:p>
    <w:p w14:paraId="4382C00A" w14:textId="2F57FF6B" w:rsidR="00984C0B" w:rsidRDefault="00A35ACC" w:rsidP="00984C0B">
      <w:pPr>
        <w:spacing w:line="240" w:lineRule="auto"/>
        <w:ind w:firstLine="0"/>
        <w:rPr>
          <w:sz w:val="28"/>
          <w:szCs w:val="20"/>
        </w:rPr>
      </w:pPr>
      <w:r>
        <w:rPr>
          <w:rFonts w:hint="eastAsia"/>
          <w:sz w:val="28"/>
          <w:szCs w:val="20"/>
        </w:rPr>
        <w:t>單位名稱：</w:t>
      </w:r>
      <w:r>
        <w:rPr>
          <w:sz w:val="28"/>
          <w:szCs w:val="20"/>
        </w:rPr>
        <w:tab/>
      </w:r>
      <w:r>
        <w:rPr>
          <w:sz w:val="28"/>
          <w:szCs w:val="20"/>
        </w:rPr>
        <w:tab/>
      </w:r>
      <w:r>
        <w:rPr>
          <w:sz w:val="28"/>
          <w:szCs w:val="20"/>
        </w:rPr>
        <w:tab/>
      </w:r>
      <w:r>
        <w:rPr>
          <w:sz w:val="28"/>
          <w:szCs w:val="20"/>
        </w:rPr>
        <w:tab/>
      </w:r>
      <w:r>
        <w:rPr>
          <w:sz w:val="28"/>
          <w:szCs w:val="20"/>
        </w:rPr>
        <w:tab/>
      </w:r>
      <w:r>
        <w:rPr>
          <w:sz w:val="28"/>
          <w:szCs w:val="20"/>
        </w:rPr>
        <w:tab/>
      </w:r>
      <w:r>
        <w:rPr>
          <w:sz w:val="28"/>
          <w:szCs w:val="20"/>
        </w:rPr>
        <w:tab/>
      </w:r>
      <w:r>
        <w:rPr>
          <w:sz w:val="28"/>
          <w:szCs w:val="20"/>
        </w:rPr>
        <w:tab/>
      </w:r>
      <w:r>
        <w:rPr>
          <w:sz w:val="28"/>
          <w:szCs w:val="20"/>
        </w:rPr>
        <w:tab/>
      </w:r>
      <w:r>
        <w:rPr>
          <w:sz w:val="28"/>
          <w:szCs w:val="20"/>
        </w:rPr>
        <w:tab/>
      </w:r>
      <w:r>
        <w:rPr>
          <w:rFonts w:hint="eastAsia"/>
          <w:sz w:val="28"/>
          <w:szCs w:val="20"/>
        </w:rPr>
        <w:t>審查人員：</w:t>
      </w:r>
    </w:p>
    <w:p w14:paraId="02D82E9A" w14:textId="51623FAC" w:rsidR="000663EE" w:rsidRDefault="00A35ACC" w:rsidP="00984C0B">
      <w:pPr>
        <w:spacing w:line="240" w:lineRule="auto"/>
        <w:ind w:firstLine="0"/>
        <w:rPr>
          <w:sz w:val="28"/>
          <w:szCs w:val="20"/>
        </w:rPr>
      </w:pPr>
      <w:r>
        <w:rPr>
          <w:rFonts w:hint="eastAsia"/>
          <w:sz w:val="28"/>
          <w:szCs w:val="20"/>
        </w:rPr>
        <w:t>系統名稱</w:t>
      </w:r>
      <w:r w:rsidR="000663EE">
        <w:rPr>
          <w:rFonts w:hint="eastAsia"/>
          <w:sz w:val="28"/>
          <w:szCs w:val="20"/>
        </w:rPr>
        <w:t>：</w:t>
      </w:r>
      <w:r w:rsidR="000663EE">
        <w:rPr>
          <w:sz w:val="28"/>
          <w:szCs w:val="20"/>
        </w:rPr>
        <w:tab/>
      </w:r>
      <w:r w:rsidR="000663EE">
        <w:rPr>
          <w:sz w:val="28"/>
          <w:szCs w:val="20"/>
        </w:rPr>
        <w:tab/>
      </w:r>
      <w:r w:rsidR="000663EE">
        <w:rPr>
          <w:sz w:val="28"/>
          <w:szCs w:val="20"/>
        </w:rPr>
        <w:tab/>
      </w:r>
      <w:r w:rsidR="000663EE">
        <w:rPr>
          <w:sz w:val="28"/>
          <w:szCs w:val="20"/>
        </w:rPr>
        <w:tab/>
      </w:r>
      <w:r w:rsidR="000663EE">
        <w:rPr>
          <w:sz w:val="28"/>
          <w:szCs w:val="20"/>
        </w:rPr>
        <w:tab/>
      </w:r>
      <w:r w:rsidR="000663EE">
        <w:rPr>
          <w:sz w:val="28"/>
          <w:szCs w:val="20"/>
        </w:rPr>
        <w:tab/>
      </w:r>
      <w:r w:rsidR="000663EE">
        <w:rPr>
          <w:sz w:val="28"/>
          <w:szCs w:val="20"/>
        </w:rPr>
        <w:tab/>
      </w:r>
      <w:r w:rsidR="000663EE">
        <w:rPr>
          <w:sz w:val="28"/>
          <w:szCs w:val="20"/>
        </w:rPr>
        <w:tab/>
      </w:r>
      <w:r w:rsidR="000663EE">
        <w:rPr>
          <w:sz w:val="28"/>
          <w:szCs w:val="20"/>
        </w:rPr>
        <w:tab/>
      </w:r>
      <w:r w:rsidR="000663EE">
        <w:rPr>
          <w:sz w:val="28"/>
          <w:szCs w:val="20"/>
        </w:rPr>
        <w:tab/>
      </w:r>
      <w:r w:rsidR="00D06368">
        <w:rPr>
          <w:rFonts w:hint="eastAsia"/>
          <w:sz w:val="28"/>
          <w:szCs w:val="20"/>
        </w:rPr>
        <w:t>存取類別</w:t>
      </w:r>
      <w:r>
        <w:rPr>
          <w:rFonts w:hint="eastAsia"/>
          <w:sz w:val="28"/>
          <w:szCs w:val="20"/>
        </w:rPr>
        <w:t>：</w:t>
      </w:r>
    </w:p>
    <w:p w14:paraId="5DEE6736" w14:textId="06F868C6" w:rsidR="00A35ACC" w:rsidRPr="00984C0B" w:rsidRDefault="00A35ACC" w:rsidP="00984C0B">
      <w:pPr>
        <w:spacing w:line="240" w:lineRule="auto"/>
        <w:ind w:firstLine="0"/>
        <w:rPr>
          <w:sz w:val="28"/>
          <w:szCs w:val="20"/>
        </w:rPr>
      </w:pPr>
      <w:r>
        <w:rPr>
          <w:rFonts w:hint="eastAsia"/>
          <w:sz w:val="28"/>
          <w:szCs w:val="20"/>
        </w:rPr>
        <w:t>審查日期：</w:t>
      </w:r>
    </w:p>
    <w:p w14:paraId="59CD7F35" w14:textId="77777777" w:rsidR="00B17511" w:rsidRPr="00AA7EE7" w:rsidRDefault="00B17511" w:rsidP="00984C0B">
      <w:pPr>
        <w:adjustRightInd w:val="0"/>
        <w:snapToGrid w:val="0"/>
        <w:spacing w:line="240" w:lineRule="auto"/>
        <w:ind w:firstLine="0"/>
        <w:rPr>
          <w:sz w:val="16"/>
          <w:szCs w:val="16"/>
        </w:rPr>
      </w:pP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27"/>
        <w:gridCol w:w="2551"/>
        <w:gridCol w:w="1418"/>
        <w:gridCol w:w="1559"/>
        <w:gridCol w:w="1474"/>
        <w:gridCol w:w="1531"/>
      </w:tblGrid>
      <w:tr w:rsidR="00AA7EE7" w:rsidRPr="00AA7EE7" w14:paraId="33730266" w14:textId="77777777" w:rsidTr="00AA7EE7">
        <w:trPr>
          <w:jc w:val="center"/>
        </w:trPr>
        <w:tc>
          <w:tcPr>
            <w:tcW w:w="1527" w:type="dxa"/>
            <w:shd w:val="clear" w:color="auto" w:fill="E2EFD9" w:themeFill="accent6" w:themeFillTint="33"/>
          </w:tcPr>
          <w:p w14:paraId="3B95ECD2" w14:textId="166AB3DF" w:rsidR="004508AC" w:rsidRPr="00AA7EE7" w:rsidRDefault="004508AC" w:rsidP="00AA7EE7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bookmarkStart w:id="1" w:name="_Hlk210188487"/>
            <w:r w:rsidRPr="00AA7EE7">
              <w:rPr>
                <w:sz w:val="28"/>
                <w:szCs w:val="28"/>
              </w:rPr>
              <w:t>使用</w:t>
            </w:r>
            <w:r w:rsidR="004F1BC3" w:rsidRPr="00AA7EE7">
              <w:rPr>
                <w:sz w:val="28"/>
                <w:szCs w:val="28"/>
              </w:rPr>
              <w:t>者姓名</w:t>
            </w:r>
          </w:p>
        </w:tc>
        <w:tc>
          <w:tcPr>
            <w:tcW w:w="2551" w:type="dxa"/>
            <w:shd w:val="clear" w:color="auto" w:fill="E2EFD9" w:themeFill="accent6" w:themeFillTint="33"/>
          </w:tcPr>
          <w:p w14:paraId="01AB0298" w14:textId="008E5A3A" w:rsidR="004508AC" w:rsidRPr="00AA7EE7" w:rsidRDefault="004F1BC3" w:rsidP="00AA7EE7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AA7EE7">
              <w:rPr>
                <w:sz w:val="28"/>
                <w:szCs w:val="28"/>
              </w:rPr>
              <w:t>帳號</w:t>
            </w:r>
          </w:p>
        </w:tc>
        <w:tc>
          <w:tcPr>
            <w:tcW w:w="1418" w:type="dxa"/>
            <w:shd w:val="clear" w:color="auto" w:fill="E2EFD9" w:themeFill="accent6" w:themeFillTint="33"/>
          </w:tcPr>
          <w:p w14:paraId="188F2D94" w14:textId="77777777" w:rsidR="004508AC" w:rsidRPr="00AA7EE7" w:rsidRDefault="004508AC" w:rsidP="00AA7EE7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AA7EE7">
              <w:rPr>
                <w:sz w:val="28"/>
                <w:szCs w:val="28"/>
              </w:rPr>
              <w:t>現有權限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14:paraId="47D44EA0" w14:textId="77777777" w:rsidR="004508AC" w:rsidRPr="00AA7EE7" w:rsidRDefault="004508AC" w:rsidP="00AA7EE7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AA7EE7">
              <w:rPr>
                <w:sz w:val="28"/>
                <w:szCs w:val="28"/>
              </w:rPr>
              <w:t>審查後權限</w:t>
            </w:r>
          </w:p>
        </w:tc>
        <w:tc>
          <w:tcPr>
            <w:tcW w:w="1474" w:type="dxa"/>
            <w:shd w:val="clear" w:color="auto" w:fill="E2EFD9" w:themeFill="accent6" w:themeFillTint="33"/>
          </w:tcPr>
          <w:p w14:paraId="36D92206" w14:textId="77777777" w:rsidR="004508AC" w:rsidRPr="00AA7EE7" w:rsidRDefault="004508AC" w:rsidP="00AA7EE7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AA7EE7">
              <w:rPr>
                <w:sz w:val="28"/>
                <w:szCs w:val="28"/>
              </w:rPr>
              <w:t>審查意見</w:t>
            </w:r>
          </w:p>
        </w:tc>
        <w:tc>
          <w:tcPr>
            <w:tcW w:w="1531" w:type="dxa"/>
            <w:shd w:val="clear" w:color="auto" w:fill="E2EFD9" w:themeFill="accent6" w:themeFillTint="33"/>
          </w:tcPr>
          <w:p w14:paraId="42FB081C" w14:textId="77777777" w:rsidR="004508AC" w:rsidRPr="00AA7EE7" w:rsidRDefault="004508AC" w:rsidP="00AA7EE7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AA7EE7">
              <w:rPr>
                <w:sz w:val="28"/>
                <w:szCs w:val="28"/>
              </w:rPr>
              <w:t>備註</w:t>
            </w:r>
          </w:p>
        </w:tc>
      </w:tr>
      <w:bookmarkEnd w:id="1"/>
      <w:tr w:rsidR="004508AC" w:rsidRPr="00AA7EE7" w14:paraId="53ECCFE3" w14:textId="77777777" w:rsidTr="00F25628">
        <w:trPr>
          <w:jc w:val="center"/>
        </w:trPr>
        <w:tc>
          <w:tcPr>
            <w:tcW w:w="1527" w:type="dxa"/>
          </w:tcPr>
          <w:p w14:paraId="5E2FCFEE" w14:textId="77777777" w:rsidR="004508AC" w:rsidRPr="00AA7EE7" w:rsidRDefault="004508AC" w:rsidP="00AA7EE7">
            <w:pPr>
              <w:spacing w:line="24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2551" w:type="dxa"/>
          </w:tcPr>
          <w:p w14:paraId="6B48C53C" w14:textId="77777777" w:rsidR="004508AC" w:rsidRPr="00AA7EE7" w:rsidRDefault="004508AC" w:rsidP="00AA7EE7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61C37E97" w14:textId="77777777" w:rsidR="00003C94" w:rsidRPr="00AA7EE7" w:rsidRDefault="00003C94" w:rsidP="00AA7EE7">
            <w:pPr>
              <w:spacing w:line="240" w:lineRule="auto"/>
              <w:ind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23DC40FF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  <w:tc>
          <w:tcPr>
            <w:tcW w:w="1474" w:type="dxa"/>
          </w:tcPr>
          <w:p w14:paraId="53B63DD1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  <w:tc>
          <w:tcPr>
            <w:tcW w:w="1531" w:type="dxa"/>
          </w:tcPr>
          <w:p w14:paraId="116E6A33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</w:tr>
      <w:tr w:rsidR="004508AC" w:rsidRPr="00AA7EE7" w14:paraId="6B52A62A" w14:textId="77777777" w:rsidTr="00F25628">
        <w:trPr>
          <w:jc w:val="center"/>
        </w:trPr>
        <w:tc>
          <w:tcPr>
            <w:tcW w:w="1527" w:type="dxa"/>
          </w:tcPr>
          <w:p w14:paraId="3EF01B7F" w14:textId="77777777" w:rsidR="004508AC" w:rsidRPr="00AA7EE7" w:rsidRDefault="004508AC" w:rsidP="00AA7EE7">
            <w:pPr>
              <w:spacing w:line="240" w:lineRule="auto"/>
              <w:ind w:firstLine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51" w:type="dxa"/>
          </w:tcPr>
          <w:p w14:paraId="1C5B9D6C" w14:textId="77777777" w:rsidR="004508AC" w:rsidRPr="00AA7EE7" w:rsidRDefault="004508AC" w:rsidP="00AA7EE7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01B2FA40" w14:textId="77777777" w:rsidR="004508AC" w:rsidRPr="00AA7EE7" w:rsidRDefault="004508AC" w:rsidP="00AA7EE7">
            <w:pPr>
              <w:spacing w:line="240" w:lineRule="auto"/>
              <w:ind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4A371DB3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  <w:tc>
          <w:tcPr>
            <w:tcW w:w="1474" w:type="dxa"/>
          </w:tcPr>
          <w:p w14:paraId="3F7B3B90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  <w:tc>
          <w:tcPr>
            <w:tcW w:w="1531" w:type="dxa"/>
          </w:tcPr>
          <w:p w14:paraId="75A8E47E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</w:tr>
      <w:tr w:rsidR="004508AC" w:rsidRPr="00AA7EE7" w14:paraId="25F49D87" w14:textId="77777777" w:rsidTr="00F25628">
        <w:trPr>
          <w:jc w:val="center"/>
        </w:trPr>
        <w:tc>
          <w:tcPr>
            <w:tcW w:w="1527" w:type="dxa"/>
          </w:tcPr>
          <w:p w14:paraId="5CBD84C7" w14:textId="77777777" w:rsidR="004508AC" w:rsidRPr="00AA7EE7" w:rsidRDefault="004508AC" w:rsidP="00AA7EE7">
            <w:pPr>
              <w:spacing w:line="240" w:lineRule="auto"/>
              <w:ind w:firstLine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51" w:type="dxa"/>
          </w:tcPr>
          <w:p w14:paraId="6D9BB94E" w14:textId="77777777" w:rsidR="004508AC" w:rsidRPr="00AA7EE7" w:rsidRDefault="004508AC" w:rsidP="00AA7EE7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0A20DE93" w14:textId="77777777" w:rsidR="004508AC" w:rsidRPr="00AA7EE7" w:rsidRDefault="004508AC" w:rsidP="00AA7EE7">
            <w:pPr>
              <w:spacing w:line="240" w:lineRule="auto"/>
              <w:ind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2A075CFC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  <w:tc>
          <w:tcPr>
            <w:tcW w:w="1474" w:type="dxa"/>
          </w:tcPr>
          <w:p w14:paraId="7786F022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  <w:tc>
          <w:tcPr>
            <w:tcW w:w="1531" w:type="dxa"/>
          </w:tcPr>
          <w:p w14:paraId="0EB73839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</w:tr>
      <w:tr w:rsidR="004508AC" w:rsidRPr="00AA7EE7" w14:paraId="4BD932BA" w14:textId="77777777" w:rsidTr="00F25628">
        <w:trPr>
          <w:jc w:val="center"/>
        </w:trPr>
        <w:tc>
          <w:tcPr>
            <w:tcW w:w="1527" w:type="dxa"/>
          </w:tcPr>
          <w:p w14:paraId="344C0E13" w14:textId="77777777" w:rsidR="004508AC" w:rsidRPr="00AA7EE7" w:rsidRDefault="004508AC" w:rsidP="00AA7EE7">
            <w:pPr>
              <w:spacing w:line="240" w:lineRule="auto"/>
              <w:ind w:firstLine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51" w:type="dxa"/>
          </w:tcPr>
          <w:p w14:paraId="64C4B40F" w14:textId="77777777" w:rsidR="004508AC" w:rsidRPr="00AA7EE7" w:rsidRDefault="004508AC" w:rsidP="00AA7EE7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693C9663" w14:textId="77777777" w:rsidR="004508AC" w:rsidRPr="00AA7EE7" w:rsidRDefault="004508AC" w:rsidP="00AA7EE7">
            <w:pPr>
              <w:spacing w:line="240" w:lineRule="auto"/>
              <w:ind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5462463B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  <w:tc>
          <w:tcPr>
            <w:tcW w:w="1474" w:type="dxa"/>
          </w:tcPr>
          <w:p w14:paraId="592D1F59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  <w:tc>
          <w:tcPr>
            <w:tcW w:w="1531" w:type="dxa"/>
          </w:tcPr>
          <w:p w14:paraId="331871F9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</w:tr>
      <w:tr w:rsidR="004508AC" w:rsidRPr="00AA7EE7" w14:paraId="0A15F656" w14:textId="77777777" w:rsidTr="00F25628">
        <w:trPr>
          <w:jc w:val="center"/>
        </w:trPr>
        <w:tc>
          <w:tcPr>
            <w:tcW w:w="1527" w:type="dxa"/>
          </w:tcPr>
          <w:p w14:paraId="667BD82B" w14:textId="77777777" w:rsidR="004508AC" w:rsidRPr="00AA7EE7" w:rsidRDefault="004508AC" w:rsidP="00AA7EE7">
            <w:pPr>
              <w:spacing w:line="240" w:lineRule="auto"/>
              <w:ind w:firstLine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51" w:type="dxa"/>
          </w:tcPr>
          <w:p w14:paraId="3820D837" w14:textId="77777777" w:rsidR="004508AC" w:rsidRPr="00AA7EE7" w:rsidRDefault="004508AC" w:rsidP="00AA7EE7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5F1393B7" w14:textId="77777777" w:rsidR="004508AC" w:rsidRPr="00AA7EE7" w:rsidRDefault="004508AC" w:rsidP="00AA7EE7">
            <w:pPr>
              <w:spacing w:line="240" w:lineRule="auto"/>
              <w:ind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0D16B63D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  <w:tc>
          <w:tcPr>
            <w:tcW w:w="1474" w:type="dxa"/>
          </w:tcPr>
          <w:p w14:paraId="3B5A0512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  <w:tc>
          <w:tcPr>
            <w:tcW w:w="1531" w:type="dxa"/>
          </w:tcPr>
          <w:p w14:paraId="07816540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</w:tr>
      <w:tr w:rsidR="004508AC" w:rsidRPr="00AA7EE7" w14:paraId="6F4A0117" w14:textId="77777777" w:rsidTr="00F25628">
        <w:trPr>
          <w:jc w:val="center"/>
        </w:trPr>
        <w:tc>
          <w:tcPr>
            <w:tcW w:w="1527" w:type="dxa"/>
          </w:tcPr>
          <w:p w14:paraId="0797E98F" w14:textId="77777777" w:rsidR="004508AC" w:rsidRPr="00AA7EE7" w:rsidRDefault="004508AC" w:rsidP="00AA7EE7">
            <w:pPr>
              <w:spacing w:line="240" w:lineRule="auto"/>
              <w:ind w:firstLine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51" w:type="dxa"/>
          </w:tcPr>
          <w:p w14:paraId="69E7BBC8" w14:textId="77777777" w:rsidR="004508AC" w:rsidRPr="00AA7EE7" w:rsidRDefault="004508AC" w:rsidP="00AA7EE7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7A1BE7A1" w14:textId="77777777" w:rsidR="004508AC" w:rsidRPr="00AA7EE7" w:rsidRDefault="004508AC" w:rsidP="00AA7EE7">
            <w:pPr>
              <w:spacing w:line="240" w:lineRule="auto"/>
              <w:ind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1B9214FC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  <w:tc>
          <w:tcPr>
            <w:tcW w:w="1474" w:type="dxa"/>
          </w:tcPr>
          <w:p w14:paraId="4E3BC703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  <w:tc>
          <w:tcPr>
            <w:tcW w:w="1531" w:type="dxa"/>
          </w:tcPr>
          <w:p w14:paraId="664E9228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</w:tr>
      <w:tr w:rsidR="004508AC" w:rsidRPr="00AA7EE7" w14:paraId="657602AB" w14:textId="77777777" w:rsidTr="00F25628">
        <w:trPr>
          <w:jc w:val="center"/>
        </w:trPr>
        <w:tc>
          <w:tcPr>
            <w:tcW w:w="1527" w:type="dxa"/>
          </w:tcPr>
          <w:p w14:paraId="0518B32A" w14:textId="77777777" w:rsidR="004508AC" w:rsidRPr="00AA7EE7" w:rsidRDefault="004508AC" w:rsidP="00AA7EE7">
            <w:pPr>
              <w:spacing w:line="240" w:lineRule="auto"/>
              <w:ind w:firstLine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51" w:type="dxa"/>
          </w:tcPr>
          <w:p w14:paraId="1F9E03A3" w14:textId="77777777" w:rsidR="004508AC" w:rsidRPr="00AA7EE7" w:rsidRDefault="004508AC" w:rsidP="00AA7EE7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0BFE5298" w14:textId="77777777" w:rsidR="004508AC" w:rsidRPr="00AA7EE7" w:rsidRDefault="004508AC" w:rsidP="00AA7EE7">
            <w:pPr>
              <w:spacing w:line="240" w:lineRule="auto"/>
              <w:ind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36B3448C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  <w:tc>
          <w:tcPr>
            <w:tcW w:w="1474" w:type="dxa"/>
          </w:tcPr>
          <w:p w14:paraId="16597299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  <w:tc>
          <w:tcPr>
            <w:tcW w:w="1531" w:type="dxa"/>
          </w:tcPr>
          <w:p w14:paraId="008E12DB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</w:tr>
      <w:tr w:rsidR="004508AC" w:rsidRPr="00AA7EE7" w14:paraId="7EB3E016" w14:textId="77777777" w:rsidTr="00F25628">
        <w:trPr>
          <w:jc w:val="center"/>
        </w:trPr>
        <w:tc>
          <w:tcPr>
            <w:tcW w:w="1527" w:type="dxa"/>
          </w:tcPr>
          <w:p w14:paraId="7B515347" w14:textId="77777777" w:rsidR="004508AC" w:rsidRPr="00AA7EE7" w:rsidRDefault="004508AC" w:rsidP="00AA7EE7">
            <w:pPr>
              <w:spacing w:line="240" w:lineRule="auto"/>
              <w:ind w:firstLine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51" w:type="dxa"/>
          </w:tcPr>
          <w:p w14:paraId="79F4CB71" w14:textId="77777777" w:rsidR="004508AC" w:rsidRPr="00AA7EE7" w:rsidRDefault="004508AC" w:rsidP="00AA7EE7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3F2DA99C" w14:textId="77777777" w:rsidR="004508AC" w:rsidRPr="00AA7EE7" w:rsidRDefault="004508AC" w:rsidP="00AA7EE7">
            <w:pPr>
              <w:spacing w:line="240" w:lineRule="auto"/>
              <w:ind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55D08D61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  <w:tc>
          <w:tcPr>
            <w:tcW w:w="1474" w:type="dxa"/>
          </w:tcPr>
          <w:p w14:paraId="3CCC958F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  <w:tc>
          <w:tcPr>
            <w:tcW w:w="1531" w:type="dxa"/>
          </w:tcPr>
          <w:p w14:paraId="0F926831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</w:tr>
      <w:tr w:rsidR="004508AC" w:rsidRPr="00AA7EE7" w14:paraId="198B79C0" w14:textId="77777777" w:rsidTr="00F25628">
        <w:trPr>
          <w:jc w:val="center"/>
        </w:trPr>
        <w:tc>
          <w:tcPr>
            <w:tcW w:w="1527" w:type="dxa"/>
          </w:tcPr>
          <w:p w14:paraId="55A8A659" w14:textId="77777777" w:rsidR="004508AC" w:rsidRPr="00AA7EE7" w:rsidRDefault="004508AC" w:rsidP="00AA7EE7">
            <w:pPr>
              <w:spacing w:line="240" w:lineRule="auto"/>
              <w:ind w:firstLine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51" w:type="dxa"/>
          </w:tcPr>
          <w:p w14:paraId="42029600" w14:textId="77777777" w:rsidR="004508AC" w:rsidRPr="00AA7EE7" w:rsidRDefault="004508AC" w:rsidP="00AA7EE7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78414687" w14:textId="77777777" w:rsidR="004508AC" w:rsidRPr="00AA7EE7" w:rsidRDefault="004508AC" w:rsidP="00AA7EE7">
            <w:pPr>
              <w:spacing w:line="240" w:lineRule="auto"/>
              <w:ind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7B3BA2A6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  <w:tc>
          <w:tcPr>
            <w:tcW w:w="1474" w:type="dxa"/>
          </w:tcPr>
          <w:p w14:paraId="39DBB304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  <w:tc>
          <w:tcPr>
            <w:tcW w:w="1531" w:type="dxa"/>
          </w:tcPr>
          <w:p w14:paraId="3C6F6BE8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</w:tr>
      <w:tr w:rsidR="004508AC" w:rsidRPr="00AA7EE7" w14:paraId="5608EC9C" w14:textId="77777777" w:rsidTr="00F25628">
        <w:trPr>
          <w:jc w:val="center"/>
        </w:trPr>
        <w:tc>
          <w:tcPr>
            <w:tcW w:w="1527" w:type="dxa"/>
          </w:tcPr>
          <w:p w14:paraId="16CA85C2" w14:textId="77777777" w:rsidR="004508AC" w:rsidRPr="00AA7EE7" w:rsidRDefault="004508AC" w:rsidP="00AA7EE7">
            <w:pPr>
              <w:spacing w:line="240" w:lineRule="auto"/>
              <w:ind w:firstLine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51" w:type="dxa"/>
          </w:tcPr>
          <w:p w14:paraId="727A1022" w14:textId="77777777" w:rsidR="004508AC" w:rsidRPr="00AA7EE7" w:rsidRDefault="004508AC" w:rsidP="00AA7EE7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4FC9CC15" w14:textId="77777777" w:rsidR="004508AC" w:rsidRPr="00AA7EE7" w:rsidRDefault="004508AC" w:rsidP="00AA7EE7">
            <w:pPr>
              <w:spacing w:line="240" w:lineRule="auto"/>
              <w:ind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0BA7127B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  <w:tc>
          <w:tcPr>
            <w:tcW w:w="1474" w:type="dxa"/>
          </w:tcPr>
          <w:p w14:paraId="237CABC9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  <w:tc>
          <w:tcPr>
            <w:tcW w:w="1531" w:type="dxa"/>
          </w:tcPr>
          <w:p w14:paraId="00D71338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</w:tr>
      <w:tr w:rsidR="004508AC" w:rsidRPr="00AA7EE7" w14:paraId="3F8CBB01" w14:textId="77777777" w:rsidTr="00F25628">
        <w:trPr>
          <w:jc w:val="center"/>
        </w:trPr>
        <w:tc>
          <w:tcPr>
            <w:tcW w:w="1527" w:type="dxa"/>
          </w:tcPr>
          <w:p w14:paraId="2F6A0F64" w14:textId="77777777" w:rsidR="004508AC" w:rsidRPr="00AA7EE7" w:rsidRDefault="004508AC" w:rsidP="00AA7EE7">
            <w:pPr>
              <w:spacing w:line="240" w:lineRule="auto"/>
              <w:ind w:firstLine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51" w:type="dxa"/>
          </w:tcPr>
          <w:p w14:paraId="12DD31CB" w14:textId="77777777" w:rsidR="004508AC" w:rsidRPr="00AA7EE7" w:rsidRDefault="004508AC" w:rsidP="00AA7EE7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4ACBF0A4" w14:textId="77777777" w:rsidR="004508AC" w:rsidRPr="00AA7EE7" w:rsidRDefault="004508AC" w:rsidP="00AA7EE7">
            <w:pPr>
              <w:spacing w:line="240" w:lineRule="auto"/>
              <w:ind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0CDBB0C1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  <w:tc>
          <w:tcPr>
            <w:tcW w:w="1474" w:type="dxa"/>
          </w:tcPr>
          <w:p w14:paraId="6318822D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  <w:tc>
          <w:tcPr>
            <w:tcW w:w="1531" w:type="dxa"/>
          </w:tcPr>
          <w:p w14:paraId="3E46DCAD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</w:tr>
      <w:tr w:rsidR="004508AC" w:rsidRPr="00AA7EE7" w14:paraId="6BF7F416" w14:textId="77777777" w:rsidTr="00F25628">
        <w:trPr>
          <w:jc w:val="center"/>
        </w:trPr>
        <w:tc>
          <w:tcPr>
            <w:tcW w:w="1527" w:type="dxa"/>
          </w:tcPr>
          <w:p w14:paraId="14EEED42" w14:textId="77777777" w:rsidR="004508AC" w:rsidRPr="00AA7EE7" w:rsidRDefault="004508AC" w:rsidP="00AA7EE7">
            <w:pPr>
              <w:spacing w:line="240" w:lineRule="auto"/>
              <w:ind w:firstLine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51" w:type="dxa"/>
          </w:tcPr>
          <w:p w14:paraId="2D10B2ED" w14:textId="77777777" w:rsidR="004508AC" w:rsidRPr="00AA7EE7" w:rsidRDefault="004508AC" w:rsidP="00AA7EE7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74ACFF8B" w14:textId="77777777" w:rsidR="004508AC" w:rsidRPr="00AA7EE7" w:rsidRDefault="004508AC" w:rsidP="00AA7EE7">
            <w:pPr>
              <w:spacing w:line="240" w:lineRule="auto"/>
              <w:ind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2BD46258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  <w:tc>
          <w:tcPr>
            <w:tcW w:w="1474" w:type="dxa"/>
          </w:tcPr>
          <w:p w14:paraId="0DCDA4B6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  <w:tc>
          <w:tcPr>
            <w:tcW w:w="1531" w:type="dxa"/>
          </w:tcPr>
          <w:p w14:paraId="25348C52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</w:tr>
      <w:tr w:rsidR="004508AC" w:rsidRPr="00AA7EE7" w14:paraId="1D861838" w14:textId="77777777" w:rsidTr="00F25628">
        <w:trPr>
          <w:jc w:val="center"/>
        </w:trPr>
        <w:tc>
          <w:tcPr>
            <w:tcW w:w="1527" w:type="dxa"/>
          </w:tcPr>
          <w:p w14:paraId="225BE914" w14:textId="77777777" w:rsidR="004508AC" w:rsidRPr="00AA7EE7" w:rsidRDefault="004508AC" w:rsidP="00AA7EE7">
            <w:pPr>
              <w:spacing w:line="240" w:lineRule="auto"/>
              <w:ind w:firstLine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51" w:type="dxa"/>
          </w:tcPr>
          <w:p w14:paraId="3B096C1F" w14:textId="77777777" w:rsidR="004508AC" w:rsidRPr="00AA7EE7" w:rsidRDefault="004508AC" w:rsidP="00AA7EE7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7385C284" w14:textId="77777777" w:rsidR="004508AC" w:rsidRPr="00AA7EE7" w:rsidRDefault="004508AC" w:rsidP="00AA7EE7">
            <w:pPr>
              <w:spacing w:line="240" w:lineRule="auto"/>
              <w:ind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6D843950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  <w:tc>
          <w:tcPr>
            <w:tcW w:w="1474" w:type="dxa"/>
          </w:tcPr>
          <w:p w14:paraId="0497998B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  <w:tc>
          <w:tcPr>
            <w:tcW w:w="1531" w:type="dxa"/>
          </w:tcPr>
          <w:p w14:paraId="46EA1721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</w:tr>
      <w:tr w:rsidR="004508AC" w:rsidRPr="00AA7EE7" w14:paraId="5CFC10CA" w14:textId="77777777" w:rsidTr="00F25628">
        <w:trPr>
          <w:jc w:val="center"/>
        </w:trPr>
        <w:tc>
          <w:tcPr>
            <w:tcW w:w="1527" w:type="dxa"/>
          </w:tcPr>
          <w:p w14:paraId="3C5BDDE8" w14:textId="77777777" w:rsidR="004508AC" w:rsidRPr="00AA7EE7" w:rsidRDefault="004508AC" w:rsidP="00AA7EE7">
            <w:pPr>
              <w:spacing w:line="240" w:lineRule="auto"/>
              <w:ind w:firstLine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51" w:type="dxa"/>
          </w:tcPr>
          <w:p w14:paraId="2B5CE4A6" w14:textId="77777777" w:rsidR="004508AC" w:rsidRPr="00AA7EE7" w:rsidRDefault="004508AC" w:rsidP="00AA7EE7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25BC8634" w14:textId="77777777" w:rsidR="004508AC" w:rsidRPr="00AA7EE7" w:rsidRDefault="004508AC" w:rsidP="00AA7EE7">
            <w:pPr>
              <w:spacing w:line="240" w:lineRule="auto"/>
              <w:ind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4C7540D2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  <w:tc>
          <w:tcPr>
            <w:tcW w:w="1474" w:type="dxa"/>
          </w:tcPr>
          <w:p w14:paraId="4944A084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  <w:tc>
          <w:tcPr>
            <w:tcW w:w="1531" w:type="dxa"/>
          </w:tcPr>
          <w:p w14:paraId="68CEB4D4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</w:tr>
      <w:tr w:rsidR="004508AC" w:rsidRPr="00AA7EE7" w14:paraId="4FFA4279" w14:textId="77777777" w:rsidTr="00F25628">
        <w:trPr>
          <w:jc w:val="center"/>
        </w:trPr>
        <w:tc>
          <w:tcPr>
            <w:tcW w:w="1527" w:type="dxa"/>
          </w:tcPr>
          <w:p w14:paraId="4D1D052D" w14:textId="77777777" w:rsidR="004508AC" w:rsidRPr="00AA7EE7" w:rsidRDefault="004508AC" w:rsidP="00AA7EE7">
            <w:pPr>
              <w:spacing w:line="240" w:lineRule="auto"/>
              <w:ind w:firstLine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51" w:type="dxa"/>
          </w:tcPr>
          <w:p w14:paraId="6D5C697C" w14:textId="77777777" w:rsidR="004508AC" w:rsidRPr="00AA7EE7" w:rsidRDefault="004508AC" w:rsidP="00AA7EE7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0D47A798" w14:textId="77777777" w:rsidR="004508AC" w:rsidRPr="00AA7EE7" w:rsidRDefault="004508AC" w:rsidP="00AA7EE7">
            <w:pPr>
              <w:spacing w:line="240" w:lineRule="auto"/>
              <w:ind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10F53B47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  <w:tc>
          <w:tcPr>
            <w:tcW w:w="1474" w:type="dxa"/>
          </w:tcPr>
          <w:p w14:paraId="2AEFCA17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  <w:tc>
          <w:tcPr>
            <w:tcW w:w="1531" w:type="dxa"/>
          </w:tcPr>
          <w:p w14:paraId="4C28B024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</w:tr>
      <w:tr w:rsidR="004508AC" w:rsidRPr="00AA7EE7" w14:paraId="3D6BD89D" w14:textId="77777777" w:rsidTr="00F25628">
        <w:trPr>
          <w:jc w:val="center"/>
        </w:trPr>
        <w:tc>
          <w:tcPr>
            <w:tcW w:w="1527" w:type="dxa"/>
          </w:tcPr>
          <w:p w14:paraId="4ED4FD4A" w14:textId="77777777" w:rsidR="004508AC" w:rsidRPr="00AA7EE7" w:rsidRDefault="004508AC" w:rsidP="00AA7EE7">
            <w:pPr>
              <w:spacing w:line="240" w:lineRule="auto"/>
              <w:ind w:firstLine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51" w:type="dxa"/>
          </w:tcPr>
          <w:p w14:paraId="5C05D7D9" w14:textId="77777777" w:rsidR="004508AC" w:rsidRPr="00AA7EE7" w:rsidRDefault="004508AC" w:rsidP="00AA7EE7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6736831C" w14:textId="77777777" w:rsidR="004508AC" w:rsidRPr="00AA7EE7" w:rsidRDefault="004508AC" w:rsidP="00AA7EE7">
            <w:pPr>
              <w:spacing w:line="240" w:lineRule="auto"/>
              <w:ind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3150BCDD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  <w:tc>
          <w:tcPr>
            <w:tcW w:w="1474" w:type="dxa"/>
          </w:tcPr>
          <w:p w14:paraId="016A2F26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  <w:tc>
          <w:tcPr>
            <w:tcW w:w="1531" w:type="dxa"/>
          </w:tcPr>
          <w:p w14:paraId="619F7582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</w:tr>
      <w:tr w:rsidR="004508AC" w:rsidRPr="00AA7EE7" w14:paraId="73D3CAD1" w14:textId="77777777" w:rsidTr="00F25628">
        <w:trPr>
          <w:jc w:val="center"/>
        </w:trPr>
        <w:tc>
          <w:tcPr>
            <w:tcW w:w="1527" w:type="dxa"/>
          </w:tcPr>
          <w:p w14:paraId="6D61E2EA" w14:textId="77777777" w:rsidR="004508AC" w:rsidRPr="00AA7EE7" w:rsidRDefault="004508AC" w:rsidP="00AA7EE7">
            <w:pPr>
              <w:spacing w:line="240" w:lineRule="auto"/>
              <w:ind w:firstLine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51" w:type="dxa"/>
          </w:tcPr>
          <w:p w14:paraId="5F4B09B7" w14:textId="77777777" w:rsidR="004508AC" w:rsidRPr="00AA7EE7" w:rsidRDefault="004508AC" w:rsidP="00AA7EE7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5CC0A219" w14:textId="77777777" w:rsidR="004508AC" w:rsidRPr="00AA7EE7" w:rsidRDefault="004508AC" w:rsidP="00AA7EE7">
            <w:pPr>
              <w:spacing w:line="240" w:lineRule="auto"/>
              <w:ind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65177325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  <w:tc>
          <w:tcPr>
            <w:tcW w:w="1474" w:type="dxa"/>
          </w:tcPr>
          <w:p w14:paraId="4FA93905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  <w:tc>
          <w:tcPr>
            <w:tcW w:w="1531" w:type="dxa"/>
          </w:tcPr>
          <w:p w14:paraId="29FD41D8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</w:tr>
      <w:tr w:rsidR="004508AC" w:rsidRPr="00AA7EE7" w14:paraId="0BDE0278" w14:textId="77777777" w:rsidTr="00F25628">
        <w:trPr>
          <w:jc w:val="center"/>
        </w:trPr>
        <w:tc>
          <w:tcPr>
            <w:tcW w:w="1527" w:type="dxa"/>
          </w:tcPr>
          <w:p w14:paraId="1F189B7B" w14:textId="77777777" w:rsidR="004508AC" w:rsidRPr="00AA7EE7" w:rsidRDefault="004508AC" w:rsidP="00AA7EE7">
            <w:pPr>
              <w:spacing w:line="240" w:lineRule="auto"/>
              <w:ind w:firstLine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51" w:type="dxa"/>
          </w:tcPr>
          <w:p w14:paraId="0E11725D" w14:textId="77777777" w:rsidR="004508AC" w:rsidRPr="00AA7EE7" w:rsidRDefault="004508AC" w:rsidP="00AA7EE7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4E5D017F" w14:textId="77777777" w:rsidR="004508AC" w:rsidRPr="00AA7EE7" w:rsidRDefault="004508AC" w:rsidP="00AA7EE7">
            <w:pPr>
              <w:spacing w:line="240" w:lineRule="auto"/>
              <w:ind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610F4950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  <w:tc>
          <w:tcPr>
            <w:tcW w:w="1474" w:type="dxa"/>
          </w:tcPr>
          <w:p w14:paraId="227C7CA6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  <w:tc>
          <w:tcPr>
            <w:tcW w:w="1531" w:type="dxa"/>
          </w:tcPr>
          <w:p w14:paraId="1CC6A614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</w:tr>
      <w:tr w:rsidR="004508AC" w:rsidRPr="00AA7EE7" w14:paraId="60C97F39" w14:textId="77777777" w:rsidTr="00F25628">
        <w:trPr>
          <w:jc w:val="center"/>
        </w:trPr>
        <w:tc>
          <w:tcPr>
            <w:tcW w:w="1527" w:type="dxa"/>
          </w:tcPr>
          <w:p w14:paraId="5F1167B8" w14:textId="77777777" w:rsidR="004508AC" w:rsidRPr="00AA7EE7" w:rsidRDefault="004508AC" w:rsidP="00AA7EE7">
            <w:pPr>
              <w:spacing w:line="240" w:lineRule="auto"/>
              <w:ind w:firstLine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51" w:type="dxa"/>
          </w:tcPr>
          <w:p w14:paraId="39C4EB8A" w14:textId="77777777" w:rsidR="004508AC" w:rsidRPr="00AA7EE7" w:rsidRDefault="004508AC" w:rsidP="00AA7EE7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</w:tcPr>
          <w:p w14:paraId="528CE3F9" w14:textId="77777777" w:rsidR="004508AC" w:rsidRPr="00AA7EE7" w:rsidRDefault="004508AC" w:rsidP="00AA7EE7">
            <w:pPr>
              <w:spacing w:line="240" w:lineRule="auto"/>
              <w:ind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0212B54E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  <w:tc>
          <w:tcPr>
            <w:tcW w:w="1474" w:type="dxa"/>
          </w:tcPr>
          <w:p w14:paraId="22C22FC1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  <w:tc>
          <w:tcPr>
            <w:tcW w:w="1531" w:type="dxa"/>
          </w:tcPr>
          <w:p w14:paraId="0EAEBE5C" w14:textId="77777777" w:rsidR="004508AC" w:rsidRPr="00AA7EE7" w:rsidRDefault="004508AC" w:rsidP="00AA7EE7">
            <w:pPr>
              <w:spacing w:line="240" w:lineRule="auto"/>
              <w:ind w:firstLine="32"/>
              <w:rPr>
                <w:sz w:val="28"/>
                <w:szCs w:val="28"/>
              </w:rPr>
            </w:pPr>
          </w:p>
        </w:tc>
      </w:tr>
    </w:tbl>
    <w:p w14:paraId="1A87779E" w14:textId="2BABA6CA" w:rsidR="00AA7EE7" w:rsidRPr="00AA7EE7" w:rsidRDefault="00AA7EE7" w:rsidP="00AA7EE7">
      <w:pPr>
        <w:ind w:firstLine="0"/>
        <w:rPr>
          <w:szCs w:val="22"/>
        </w:rPr>
      </w:pPr>
      <w:r w:rsidRPr="00AA7EE7">
        <w:rPr>
          <w:szCs w:val="22"/>
        </w:rPr>
        <w:t>填寫說明</w:t>
      </w:r>
      <w:r w:rsidRPr="00AA7EE7">
        <w:rPr>
          <w:rFonts w:hint="eastAsia"/>
          <w:szCs w:val="22"/>
        </w:rPr>
        <w:t>：</w:t>
      </w:r>
    </w:p>
    <w:p w14:paraId="5A04A0D1" w14:textId="255ECE41" w:rsidR="00AA7EE7" w:rsidRPr="00AA7EE7" w:rsidRDefault="00AA7EE7" w:rsidP="00AA7EE7">
      <w:pPr>
        <w:numPr>
          <w:ilvl w:val="0"/>
          <w:numId w:val="1"/>
        </w:numPr>
        <w:rPr>
          <w:szCs w:val="22"/>
        </w:rPr>
      </w:pPr>
      <w:r w:rsidRPr="00AA7EE7">
        <w:rPr>
          <w:szCs w:val="22"/>
        </w:rPr>
        <w:t>存取類別</w:t>
      </w:r>
      <w:r w:rsidRPr="00AA7EE7">
        <w:rPr>
          <w:rFonts w:hint="eastAsia"/>
          <w:szCs w:val="22"/>
        </w:rPr>
        <w:t>：</w:t>
      </w:r>
      <w:r w:rsidR="000663EE" w:rsidRPr="00AA7EE7">
        <w:rPr>
          <w:szCs w:val="22"/>
        </w:rPr>
        <w:t>作業系統、應用系統</w:t>
      </w:r>
      <w:r w:rsidR="000663EE" w:rsidRPr="00AA7EE7">
        <w:rPr>
          <w:rFonts w:hint="eastAsia"/>
          <w:szCs w:val="22"/>
        </w:rPr>
        <w:t>、資料庫</w:t>
      </w:r>
      <w:r w:rsidR="000663EE">
        <w:rPr>
          <w:rFonts w:hint="eastAsia"/>
          <w:szCs w:val="22"/>
        </w:rPr>
        <w:t>、防火牆、</w:t>
      </w:r>
      <w:r w:rsidRPr="00AA7EE7">
        <w:rPr>
          <w:szCs w:val="22"/>
        </w:rPr>
        <w:t>實體門禁、資訊設備等。</w:t>
      </w:r>
    </w:p>
    <w:p w14:paraId="7E9A6982" w14:textId="77777777" w:rsidR="00AA7EE7" w:rsidRPr="00AA7EE7" w:rsidRDefault="00AA7EE7" w:rsidP="00AA7EE7">
      <w:pPr>
        <w:numPr>
          <w:ilvl w:val="0"/>
          <w:numId w:val="1"/>
        </w:numPr>
        <w:rPr>
          <w:szCs w:val="22"/>
        </w:rPr>
      </w:pPr>
      <w:r w:rsidRPr="00AA7EE7">
        <w:rPr>
          <w:szCs w:val="22"/>
        </w:rPr>
        <w:t>權限：</w:t>
      </w:r>
      <w:r w:rsidRPr="00AA7EE7">
        <w:rPr>
          <w:szCs w:val="22"/>
        </w:rPr>
        <w:t>R</w:t>
      </w:r>
      <w:r w:rsidRPr="00AA7EE7">
        <w:rPr>
          <w:szCs w:val="22"/>
        </w:rPr>
        <w:t>讀取／</w:t>
      </w:r>
      <w:r w:rsidRPr="00AA7EE7">
        <w:rPr>
          <w:szCs w:val="22"/>
        </w:rPr>
        <w:t>W</w:t>
      </w:r>
      <w:r w:rsidRPr="00AA7EE7">
        <w:rPr>
          <w:szCs w:val="22"/>
        </w:rPr>
        <w:t>寫入／</w:t>
      </w:r>
      <w:r w:rsidRPr="00AA7EE7">
        <w:rPr>
          <w:szCs w:val="22"/>
        </w:rPr>
        <w:t>D</w:t>
      </w:r>
      <w:r w:rsidRPr="00AA7EE7">
        <w:rPr>
          <w:szCs w:val="22"/>
        </w:rPr>
        <w:t>刪除／</w:t>
      </w:r>
      <w:r w:rsidRPr="00AA7EE7">
        <w:rPr>
          <w:szCs w:val="22"/>
        </w:rPr>
        <w:t>A</w:t>
      </w:r>
      <w:r w:rsidRPr="00AA7EE7">
        <w:rPr>
          <w:szCs w:val="22"/>
        </w:rPr>
        <w:t>新增／</w:t>
      </w:r>
      <w:r w:rsidRPr="00AA7EE7">
        <w:rPr>
          <w:szCs w:val="22"/>
        </w:rPr>
        <w:t>I</w:t>
      </w:r>
      <w:r w:rsidRPr="00AA7EE7">
        <w:rPr>
          <w:szCs w:val="22"/>
        </w:rPr>
        <w:t>插入／</w:t>
      </w:r>
      <w:r w:rsidRPr="00AA7EE7">
        <w:rPr>
          <w:szCs w:val="22"/>
        </w:rPr>
        <w:t>ALL</w:t>
      </w:r>
      <w:r w:rsidRPr="00AA7EE7">
        <w:rPr>
          <w:szCs w:val="22"/>
        </w:rPr>
        <w:t>全部權限。</w:t>
      </w:r>
    </w:p>
    <w:p w14:paraId="413E9FDB" w14:textId="4192C94C" w:rsidR="00AA7EE7" w:rsidRPr="00AA7EE7" w:rsidRDefault="00AA7EE7" w:rsidP="00AA7EE7">
      <w:pPr>
        <w:numPr>
          <w:ilvl w:val="0"/>
          <w:numId w:val="1"/>
        </w:numPr>
        <w:rPr>
          <w:szCs w:val="22"/>
        </w:rPr>
      </w:pPr>
      <w:r w:rsidRPr="00AA7EE7">
        <w:rPr>
          <w:szCs w:val="22"/>
        </w:rPr>
        <w:t>審查意見</w:t>
      </w:r>
      <w:r w:rsidRPr="00AA7EE7">
        <w:rPr>
          <w:rFonts w:hint="eastAsia"/>
          <w:szCs w:val="22"/>
        </w:rPr>
        <w:t>：</w:t>
      </w:r>
      <w:r w:rsidRPr="00AA7EE7">
        <w:rPr>
          <w:szCs w:val="22"/>
        </w:rPr>
        <w:t>保留／刪除／變更。</w:t>
      </w:r>
    </w:p>
    <w:p w14:paraId="25153613" w14:textId="77777777" w:rsidR="00A35ACC" w:rsidRPr="00AA7EE7" w:rsidRDefault="00A35ACC" w:rsidP="000663EE">
      <w:pPr>
        <w:ind w:firstLine="0"/>
        <w:rPr>
          <w:sz w:val="40"/>
        </w:rPr>
      </w:pPr>
    </w:p>
    <w:tbl>
      <w:tblPr>
        <w:tblpPr w:leftFromText="180" w:rightFromText="180" w:vertAnchor="text" w:horzAnchor="margin" w:tblpXSpec="center" w:tblpY="122"/>
        <w:tblW w:w="986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61"/>
        <w:gridCol w:w="1828"/>
        <w:gridCol w:w="2799"/>
        <w:gridCol w:w="1610"/>
        <w:gridCol w:w="2170"/>
      </w:tblGrid>
      <w:tr w:rsidR="00A35ACC" w:rsidRPr="00AA7EE7" w14:paraId="40395611" w14:textId="77777777" w:rsidTr="00A35ACC">
        <w:trPr>
          <w:cantSplit/>
          <w:trHeight w:val="312"/>
        </w:trPr>
        <w:tc>
          <w:tcPr>
            <w:tcW w:w="1461" w:type="dxa"/>
          </w:tcPr>
          <w:p w14:paraId="04D9ACC6" w14:textId="77777777" w:rsidR="00A35ACC" w:rsidRPr="00AA7EE7" w:rsidRDefault="00A35ACC" w:rsidP="00A35ACC">
            <w:pPr>
              <w:ind w:firstLine="0"/>
              <w:rPr>
                <w:sz w:val="28"/>
              </w:rPr>
            </w:pPr>
            <w:r w:rsidRPr="00AA7EE7">
              <w:rPr>
                <w:sz w:val="28"/>
              </w:rPr>
              <w:t>審查人員</w:t>
            </w:r>
            <w:r>
              <w:rPr>
                <w:rFonts w:hint="eastAsia"/>
                <w:sz w:val="28"/>
              </w:rPr>
              <w:t>：</w:t>
            </w:r>
          </w:p>
        </w:tc>
        <w:tc>
          <w:tcPr>
            <w:tcW w:w="1828" w:type="dxa"/>
          </w:tcPr>
          <w:p w14:paraId="2DC5CC45" w14:textId="77777777" w:rsidR="00A35ACC" w:rsidRPr="00AA7EE7" w:rsidRDefault="00A35ACC" w:rsidP="00A35ACC">
            <w:pPr>
              <w:ind w:firstLine="0"/>
              <w:rPr>
                <w:sz w:val="28"/>
              </w:rPr>
            </w:pPr>
          </w:p>
        </w:tc>
        <w:tc>
          <w:tcPr>
            <w:tcW w:w="2799" w:type="dxa"/>
          </w:tcPr>
          <w:p w14:paraId="183A5094" w14:textId="77777777" w:rsidR="00A35ACC" w:rsidRPr="00AA7EE7" w:rsidRDefault="00A35ACC" w:rsidP="00A35ACC">
            <w:pPr>
              <w:ind w:firstLine="0"/>
              <w:rPr>
                <w:sz w:val="28"/>
              </w:rPr>
            </w:pPr>
          </w:p>
        </w:tc>
        <w:tc>
          <w:tcPr>
            <w:tcW w:w="1610" w:type="dxa"/>
          </w:tcPr>
          <w:p w14:paraId="10320B9F" w14:textId="77777777" w:rsidR="00A35ACC" w:rsidRPr="00AA7EE7" w:rsidRDefault="00A35ACC" w:rsidP="00A35ACC">
            <w:pPr>
              <w:ind w:firstLine="0"/>
              <w:rPr>
                <w:sz w:val="28"/>
              </w:rPr>
            </w:pPr>
            <w:r w:rsidRPr="00AA7EE7">
              <w:rPr>
                <w:sz w:val="28"/>
              </w:rPr>
              <w:t>單位主管</w:t>
            </w:r>
            <w:r>
              <w:rPr>
                <w:rFonts w:hint="eastAsia"/>
                <w:sz w:val="28"/>
              </w:rPr>
              <w:t>：</w:t>
            </w:r>
          </w:p>
        </w:tc>
        <w:tc>
          <w:tcPr>
            <w:tcW w:w="2170" w:type="dxa"/>
          </w:tcPr>
          <w:p w14:paraId="6AF47BAC" w14:textId="77777777" w:rsidR="00A35ACC" w:rsidRPr="00AA7EE7" w:rsidRDefault="00A35ACC" w:rsidP="00A35ACC">
            <w:pPr>
              <w:jc w:val="center"/>
              <w:rPr>
                <w:sz w:val="28"/>
              </w:rPr>
            </w:pPr>
          </w:p>
        </w:tc>
      </w:tr>
    </w:tbl>
    <w:p w14:paraId="187EAA21" w14:textId="77777777" w:rsidR="008D3B22" w:rsidRPr="00AA7EE7" w:rsidRDefault="008D3B22" w:rsidP="000663EE">
      <w:pPr>
        <w:ind w:firstLine="0"/>
        <w:rPr>
          <w:sz w:val="40"/>
        </w:rPr>
      </w:pPr>
    </w:p>
    <w:sectPr w:rsidR="008D3B22" w:rsidRPr="00AA7EE7" w:rsidSect="00984C0B">
      <w:headerReference w:type="default" r:id="rId7"/>
      <w:footerReference w:type="default" r:id="rId8"/>
      <w:pgSz w:w="11906" w:h="16838"/>
      <w:pgMar w:top="851" w:right="991" w:bottom="851" w:left="737" w:header="567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11506" w14:textId="77777777" w:rsidR="00187977" w:rsidRDefault="00187977">
      <w:r>
        <w:separator/>
      </w:r>
    </w:p>
  </w:endnote>
  <w:endnote w:type="continuationSeparator" w:id="0">
    <w:p w14:paraId="6533D3A9" w14:textId="77777777" w:rsidR="00187977" w:rsidRDefault="001879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5CA75" w14:textId="5619313B" w:rsidR="00A35ACC" w:rsidRPr="006A519F" w:rsidRDefault="00A35ACC" w:rsidP="006A519F">
    <w:pPr>
      <w:pStyle w:val="a5"/>
      <w:tabs>
        <w:tab w:val="clear" w:pos="4153"/>
        <w:tab w:val="clear" w:pos="8306"/>
        <w:tab w:val="center" w:pos="5103"/>
        <w:tab w:val="right" w:pos="10206"/>
      </w:tabs>
      <w:ind w:firstLine="0"/>
    </w:pPr>
    <w:r>
      <w:rPr>
        <w:rStyle w:val="a7"/>
        <w:rFonts w:hint="eastAsia"/>
      </w:rPr>
      <w:t>文件等級：</w:t>
    </w:r>
    <w:r w:rsidR="00813E53">
      <w:rPr>
        <w:rStyle w:val="a7"/>
        <w:rFonts w:hint="eastAsia"/>
      </w:rPr>
      <w:t>內部</w:t>
    </w:r>
    <w:r w:rsidRPr="00A35ACC">
      <w:rPr>
        <w:rStyle w:val="a7"/>
      </w:rPr>
      <w:ptab w:relativeTo="margin" w:alignment="center" w:leader="none"/>
    </w:r>
    <w:r w:rsidRPr="00A35ACC">
      <w:rPr>
        <w:rStyle w:val="a7"/>
      </w:rPr>
      <w:ptab w:relativeTo="margin" w:alignment="right" w:leader="none"/>
    </w:r>
    <w:r>
      <w:rPr>
        <w:rStyle w:val="a7"/>
        <w:rFonts w:hint="eastAsia"/>
      </w:rPr>
      <w:t>文件編號：</w:t>
    </w:r>
    <w:r w:rsidR="006C3133" w:rsidRPr="006C3133">
      <w:rPr>
        <w:rStyle w:val="a7"/>
      </w:rPr>
      <w:t>IC0202_A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4A962" w14:textId="77777777" w:rsidR="00187977" w:rsidRDefault="00187977">
      <w:r>
        <w:separator/>
      </w:r>
    </w:p>
  </w:footnote>
  <w:footnote w:type="continuationSeparator" w:id="0">
    <w:p w14:paraId="36E3EE13" w14:textId="77777777" w:rsidR="00187977" w:rsidRDefault="001879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C6C4F" w14:textId="77777777" w:rsidR="00B067E4" w:rsidRPr="006A519F" w:rsidRDefault="00B067E4" w:rsidP="006A519F">
    <w:pPr>
      <w:pStyle w:val="a3"/>
      <w:tabs>
        <w:tab w:val="clear" w:pos="4153"/>
        <w:tab w:val="clear" w:pos="8306"/>
      </w:tabs>
      <w:spacing w:line="240" w:lineRule="exact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84F08"/>
    <w:multiLevelType w:val="hybridMultilevel"/>
    <w:tmpl w:val="D4A417B6"/>
    <w:lvl w:ilvl="0" w:tplc="D0B67EC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310060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2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D43"/>
    <w:rsid w:val="00003C94"/>
    <w:rsid w:val="00005DC8"/>
    <w:rsid w:val="00027632"/>
    <w:rsid w:val="000663EE"/>
    <w:rsid w:val="000A6A82"/>
    <w:rsid w:val="000C52DE"/>
    <w:rsid w:val="000C648C"/>
    <w:rsid w:val="000D1F01"/>
    <w:rsid w:val="001024C3"/>
    <w:rsid w:val="001040CE"/>
    <w:rsid w:val="00121D8E"/>
    <w:rsid w:val="00126ABF"/>
    <w:rsid w:val="00171275"/>
    <w:rsid w:val="00187977"/>
    <w:rsid w:val="001A2D89"/>
    <w:rsid w:val="001C778F"/>
    <w:rsid w:val="001D1376"/>
    <w:rsid w:val="001F210A"/>
    <w:rsid w:val="00207B6C"/>
    <w:rsid w:val="00211962"/>
    <w:rsid w:val="0022643C"/>
    <w:rsid w:val="00231AD9"/>
    <w:rsid w:val="00234692"/>
    <w:rsid w:val="00250431"/>
    <w:rsid w:val="00266EC1"/>
    <w:rsid w:val="00276F80"/>
    <w:rsid w:val="002C1B6C"/>
    <w:rsid w:val="002C75F8"/>
    <w:rsid w:val="002D36F1"/>
    <w:rsid w:val="002D4CEA"/>
    <w:rsid w:val="002E0D54"/>
    <w:rsid w:val="002F4C41"/>
    <w:rsid w:val="00314B5E"/>
    <w:rsid w:val="00353BB7"/>
    <w:rsid w:val="00360D43"/>
    <w:rsid w:val="00367871"/>
    <w:rsid w:val="003B02B0"/>
    <w:rsid w:val="00410765"/>
    <w:rsid w:val="00444F8B"/>
    <w:rsid w:val="004508AC"/>
    <w:rsid w:val="00451FE3"/>
    <w:rsid w:val="00487F66"/>
    <w:rsid w:val="004B2866"/>
    <w:rsid w:val="004D5047"/>
    <w:rsid w:val="004F1BC3"/>
    <w:rsid w:val="005247E8"/>
    <w:rsid w:val="00602567"/>
    <w:rsid w:val="00620507"/>
    <w:rsid w:val="00692C4D"/>
    <w:rsid w:val="006A519F"/>
    <w:rsid w:val="006C3133"/>
    <w:rsid w:val="006E0F38"/>
    <w:rsid w:val="00714799"/>
    <w:rsid w:val="00731989"/>
    <w:rsid w:val="00766F08"/>
    <w:rsid w:val="007E20DD"/>
    <w:rsid w:val="007E46D7"/>
    <w:rsid w:val="00813E53"/>
    <w:rsid w:val="00816069"/>
    <w:rsid w:val="00840777"/>
    <w:rsid w:val="00844F03"/>
    <w:rsid w:val="00882DCF"/>
    <w:rsid w:val="00886880"/>
    <w:rsid w:val="008A74BD"/>
    <w:rsid w:val="008C7EB0"/>
    <w:rsid w:val="008D3B22"/>
    <w:rsid w:val="008F17B1"/>
    <w:rsid w:val="008F311B"/>
    <w:rsid w:val="009245FC"/>
    <w:rsid w:val="009279B4"/>
    <w:rsid w:val="00931384"/>
    <w:rsid w:val="00934BC4"/>
    <w:rsid w:val="009406D5"/>
    <w:rsid w:val="00983F8C"/>
    <w:rsid w:val="00984C0B"/>
    <w:rsid w:val="009D6C42"/>
    <w:rsid w:val="00A01C01"/>
    <w:rsid w:val="00A116C2"/>
    <w:rsid w:val="00A35ACC"/>
    <w:rsid w:val="00A55FB9"/>
    <w:rsid w:val="00A674A0"/>
    <w:rsid w:val="00A75E17"/>
    <w:rsid w:val="00AA4246"/>
    <w:rsid w:val="00AA7EE7"/>
    <w:rsid w:val="00AF4B95"/>
    <w:rsid w:val="00AF5AAB"/>
    <w:rsid w:val="00B0245F"/>
    <w:rsid w:val="00B0349D"/>
    <w:rsid w:val="00B067E4"/>
    <w:rsid w:val="00B17511"/>
    <w:rsid w:val="00B43640"/>
    <w:rsid w:val="00B60DCA"/>
    <w:rsid w:val="00B65F81"/>
    <w:rsid w:val="00B7661A"/>
    <w:rsid w:val="00BB2326"/>
    <w:rsid w:val="00BC1292"/>
    <w:rsid w:val="00BD7FE1"/>
    <w:rsid w:val="00BE7540"/>
    <w:rsid w:val="00C124D3"/>
    <w:rsid w:val="00C21EB6"/>
    <w:rsid w:val="00C25038"/>
    <w:rsid w:val="00C31A3C"/>
    <w:rsid w:val="00C425B4"/>
    <w:rsid w:val="00C621AF"/>
    <w:rsid w:val="00C659E8"/>
    <w:rsid w:val="00C70910"/>
    <w:rsid w:val="00CD6F5C"/>
    <w:rsid w:val="00CE0961"/>
    <w:rsid w:val="00CF0C28"/>
    <w:rsid w:val="00D06368"/>
    <w:rsid w:val="00D071CC"/>
    <w:rsid w:val="00D32167"/>
    <w:rsid w:val="00D33AE0"/>
    <w:rsid w:val="00D45CA1"/>
    <w:rsid w:val="00D730DE"/>
    <w:rsid w:val="00D748BE"/>
    <w:rsid w:val="00DC20EA"/>
    <w:rsid w:val="00DD0919"/>
    <w:rsid w:val="00DE79AD"/>
    <w:rsid w:val="00E02E0A"/>
    <w:rsid w:val="00E03DDE"/>
    <w:rsid w:val="00E046C9"/>
    <w:rsid w:val="00E06FDD"/>
    <w:rsid w:val="00E3206F"/>
    <w:rsid w:val="00E3423C"/>
    <w:rsid w:val="00E41F2D"/>
    <w:rsid w:val="00E61176"/>
    <w:rsid w:val="00E77A5B"/>
    <w:rsid w:val="00E931BE"/>
    <w:rsid w:val="00EF73A8"/>
    <w:rsid w:val="00F01E81"/>
    <w:rsid w:val="00F25628"/>
    <w:rsid w:val="00F5269B"/>
    <w:rsid w:val="00FC6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161012"/>
  <w15:chartTrackingRefBased/>
  <w15:docId w15:val="{ACC38A25-AD3E-45C0-81B1-EDC89C687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exact"/>
      <w:ind w:firstLine="624"/>
    </w:pPr>
    <w:rPr>
      <w:rFonts w:eastAsia="DFKai-SB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0"/>
  </w:style>
  <w:style w:type="character" w:customStyle="1" w:styleId="a4">
    <w:name w:val="頁首 字元"/>
    <w:link w:val="a3"/>
    <w:rsid w:val="006A519F"/>
    <w:rPr>
      <w:rFonts w:eastAsia="DFKai-SB"/>
      <w:kern w:val="2"/>
    </w:rPr>
  </w:style>
  <w:style w:type="paragraph" w:styleId="a8">
    <w:name w:val="Balloon Text"/>
    <w:basedOn w:val="a"/>
    <w:link w:val="a9"/>
    <w:rsid w:val="006A519F"/>
    <w:pPr>
      <w:spacing w:line="240" w:lineRule="auto"/>
    </w:pPr>
    <w:rPr>
      <w:rFonts w:ascii="Cambria" w:eastAsia="PMingLiU" w:hAnsi="Cambria"/>
      <w:sz w:val="18"/>
      <w:szCs w:val="18"/>
    </w:rPr>
  </w:style>
  <w:style w:type="character" w:customStyle="1" w:styleId="a9">
    <w:name w:val="註解方塊文字 字元"/>
    <w:link w:val="a8"/>
    <w:rsid w:val="006A519F"/>
    <w:rPr>
      <w:rFonts w:ascii="Cambria" w:eastAsia="PMingLiU" w:hAnsi="Cambria" w:cs="Times New Roman"/>
      <w:kern w:val="2"/>
      <w:sz w:val="18"/>
      <w:szCs w:val="18"/>
    </w:rPr>
  </w:style>
  <w:style w:type="character" w:customStyle="1" w:styleId="a6">
    <w:name w:val="頁尾 字元"/>
    <w:link w:val="a5"/>
    <w:rsid w:val="006A519F"/>
    <w:rPr>
      <w:rFonts w:eastAsia="DFKai-SB"/>
      <w:kern w:val="2"/>
    </w:rPr>
  </w:style>
  <w:style w:type="paragraph" w:styleId="aa">
    <w:name w:val="Revision"/>
    <w:hidden/>
    <w:uiPriority w:val="99"/>
    <w:semiHidden/>
    <w:rsid w:val="00D06368"/>
    <w:rPr>
      <w:rFonts w:eastAsia="DFKai-SB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ngela%20Chou\Application%20Data\Microsoft\Templates\CPA&#34920;&#26684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CPA表格.dot</Template>
  <TotalTime>28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Cheng</dc:creator>
  <cp:keywords/>
  <dc:description/>
  <cp:lastModifiedBy>令小狐 SalesTW資料救援</cp:lastModifiedBy>
  <cp:revision>15</cp:revision>
  <cp:lastPrinted>1899-12-31T16:00:00Z</cp:lastPrinted>
  <dcterms:created xsi:type="dcterms:W3CDTF">2022-07-25T10:50:00Z</dcterms:created>
  <dcterms:modified xsi:type="dcterms:W3CDTF">2024-12-26T04:03:00Z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2024-06-05T09:35:22Z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330253d4-1ecf-453d-9a58-8b01557e6e4a</vt:lpwstr>
  </property>
  <property fmtid="{D5CDD505-2E9C-101B-9397-08002B2CF9AE}" pid="7" name="MSIP_Label_defa4170-0d19-0005-0004-bc88714345d2_ActionId">
    <vt:lpwstr>dcf69e30-71a4-40a2-8f22-1232c5f23177</vt:lpwstr>
  </property>
  <property fmtid="{D5CDD505-2E9C-101B-9397-08002B2CF9AE}" pid="8" name="MSIP_Label_defa4170-0d19-0005-0004-bc88714345d2_ContentBits">
    <vt:lpwstr>0</vt:lpwstr>
  </property>
</Properties>
</file>